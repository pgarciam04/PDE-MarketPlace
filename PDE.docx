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416F" w14:textId="76E82336" w:rsidR="00AE75AC" w:rsidRDefault="002E6B52" w:rsidP="00AE75AC">
      <w:pPr>
        <w:pStyle w:val="Ttulo"/>
      </w:pPr>
      <w:r>
        <w:t>PDE-Marketplace</w:t>
      </w:r>
      <w:r w:rsidR="006E6DE0">
        <w:t xml:space="preserve"> App</w:t>
      </w:r>
    </w:p>
    <w:p w14:paraId="673F6F9E" w14:textId="1DE4C519" w:rsidR="002E6B52" w:rsidRDefault="002E6B52" w:rsidP="002E6B52">
      <w:pPr>
        <w:pStyle w:val="Ttulo1"/>
      </w:pPr>
      <w:r>
        <w:t>Índice</w:t>
      </w:r>
    </w:p>
    <w:p w14:paraId="3BFD20C4" w14:textId="567D7799" w:rsidR="002E6B52" w:rsidRPr="00AE75AC" w:rsidRDefault="00AE75AC" w:rsidP="002E6B52">
      <w:hyperlink w:anchor="_1.Breve_Resumen_del" w:history="1">
        <w:r w:rsidRPr="00AE75AC">
          <w:rPr>
            <w:rStyle w:val="Hipervnculo"/>
            <w:b/>
            <w:bCs/>
            <w:color w:val="152B4D" w:themeColor="accent5" w:themeShade="80"/>
            <w:u w:val="none"/>
          </w:rPr>
          <w:t>1.</w:t>
        </w:r>
        <w:r w:rsidRPr="00AE75AC">
          <w:rPr>
            <w:rStyle w:val="Hipervnculo"/>
            <w:color w:val="auto"/>
            <w:u w:val="none"/>
          </w:rPr>
          <w:t>Breve Resumen del proyecto</w:t>
        </w:r>
      </w:hyperlink>
    </w:p>
    <w:p w14:paraId="29186FA9" w14:textId="77777777" w:rsidR="00AE75AC" w:rsidRPr="00AE75AC" w:rsidRDefault="00AE75AC" w:rsidP="002E6B52">
      <w:hyperlink w:anchor="_2.Diagrama_de_arquitectura" w:history="1">
        <w:r w:rsidRPr="00AE75AC">
          <w:rPr>
            <w:rStyle w:val="Hipervnculo"/>
            <w:b/>
            <w:bCs/>
            <w:color w:val="152B4D" w:themeColor="accent5" w:themeShade="80"/>
            <w:u w:val="none"/>
          </w:rPr>
          <w:t>2.</w:t>
        </w:r>
        <w:r w:rsidRPr="00AE75AC">
          <w:rPr>
            <w:rStyle w:val="Hipervnculo"/>
            <w:color w:val="auto"/>
            <w:u w:val="none"/>
          </w:rPr>
          <w:t>Diagrama de arquitectura</w:t>
        </w:r>
      </w:hyperlink>
    </w:p>
    <w:p w14:paraId="196296A4" w14:textId="5AF5F72D" w:rsidR="00AE75AC" w:rsidRPr="00AE75AC" w:rsidRDefault="00AE75AC" w:rsidP="002E6B52">
      <w:hyperlink w:anchor="_3.Descripción_del_trabajo" w:history="1">
        <w:r w:rsidRPr="00AE75AC">
          <w:rPr>
            <w:rStyle w:val="Hipervnculo"/>
            <w:b/>
            <w:bCs/>
            <w:color w:val="152B4D" w:themeColor="accent5" w:themeShade="80"/>
            <w:u w:val="none"/>
          </w:rPr>
          <w:t>3.</w:t>
        </w:r>
        <w:r w:rsidRPr="00AE75AC">
          <w:rPr>
            <w:rStyle w:val="Hipervnculo"/>
            <w:color w:val="auto"/>
            <w:u w:val="none"/>
          </w:rPr>
          <w:t>Descripción del trabajo realizado</w:t>
        </w:r>
      </w:hyperlink>
    </w:p>
    <w:p w14:paraId="40AD7C03" w14:textId="2ABE02E6" w:rsidR="00AE75AC" w:rsidRPr="00AE75AC" w:rsidRDefault="00AE75AC" w:rsidP="002E6B52">
      <w:hyperlink w:anchor="_4.Explicación_de_las" w:history="1">
        <w:r w:rsidRPr="00AE75AC">
          <w:rPr>
            <w:rStyle w:val="Hipervnculo"/>
            <w:b/>
            <w:bCs/>
            <w:color w:val="152B4D" w:themeColor="accent5" w:themeShade="80"/>
            <w:u w:val="none"/>
          </w:rPr>
          <w:t>4.</w:t>
        </w:r>
        <w:r w:rsidRPr="00AE75AC">
          <w:rPr>
            <w:rStyle w:val="Hipervnculo"/>
            <w:color w:val="auto"/>
            <w:u w:val="none"/>
          </w:rPr>
          <w:t>Explicación de las decisiones tomadas</w:t>
        </w:r>
      </w:hyperlink>
    </w:p>
    <w:p w14:paraId="51616863" w14:textId="70DCAC05" w:rsidR="00AE75AC" w:rsidRPr="00AE75AC" w:rsidRDefault="00AE75AC" w:rsidP="002E6B52">
      <w:hyperlink w:anchor="_5.Conclusiones" w:history="1">
        <w:r w:rsidRPr="00AE75AC">
          <w:rPr>
            <w:rStyle w:val="Hipervnculo"/>
            <w:b/>
            <w:bCs/>
            <w:color w:val="152B4D" w:themeColor="accent5" w:themeShade="80"/>
            <w:u w:val="none"/>
          </w:rPr>
          <w:t>5.</w:t>
        </w:r>
        <w:r w:rsidRPr="00AE75AC">
          <w:rPr>
            <w:rStyle w:val="Hipervnculo"/>
            <w:color w:val="auto"/>
            <w:u w:val="none"/>
          </w:rPr>
          <w:t>Conclusiones</w:t>
        </w:r>
      </w:hyperlink>
    </w:p>
    <w:p w14:paraId="54CB8926" w14:textId="77777777" w:rsidR="00AE75AC" w:rsidRDefault="00AE75AC" w:rsidP="002E6B52"/>
    <w:p w14:paraId="117A3A9D" w14:textId="77777777" w:rsidR="002E6B52" w:rsidRDefault="002E6B52" w:rsidP="002E6B52"/>
    <w:p w14:paraId="135E92E3" w14:textId="77777777" w:rsidR="002E6B52" w:rsidRDefault="002E6B52" w:rsidP="002E6B52"/>
    <w:p w14:paraId="5F584C7B" w14:textId="77777777" w:rsidR="002E6B52" w:rsidRDefault="002E6B52" w:rsidP="002E6B52"/>
    <w:p w14:paraId="5BC8ACE6" w14:textId="77777777" w:rsidR="002E6B52" w:rsidRDefault="002E6B52" w:rsidP="002E6B52"/>
    <w:p w14:paraId="118EF74F" w14:textId="77777777" w:rsidR="002E6B52" w:rsidRDefault="002E6B52" w:rsidP="002E6B52"/>
    <w:p w14:paraId="36931B54" w14:textId="77777777" w:rsidR="002E6B52" w:rsidRDefault="002E6B52" w:rsidP="002E6B52"/>
    <w:p w14:paraId="54E88666" w14:textId="77777777" w:rsidR="002E6B52" w:rsidRDefault="002E6B52" w:rsidP="002E6B52"/>
    <w:p w14:paraId="745C8B8C" w14:textId="77777777" w:rsidR="002E6B52" w:rsidRDefault="002E6B52" w:rsidP="002E6B52"/>
    <w:p w14:paraId="62203587" w14:textId="77777777" w:rsidR="002E6B52" w:rsidRDefault="002E6B52" w:rsidP="002E6B52"/>
    <w:p w14:paraId="409202DD" w14:textId="77777777" w:rsidR="002E6B52" w:rsidRDefault="002E6B52" w:rsidP="002E6B52"/>
    <w:p w14:paraId="48DAB0FF" w14:textId="77777777" w:rsidR="002E6B52" w:rsidRDefault="002E6B52" w:rsidP="002E6B52"/>
    <w:p w14:paraId="08F23705" w14:textId="77777777" w:rsidR="002E6B52" w:rsidRDefault="002E6B52" w:rsidP="002E6B52"/>
    <w:p w14:paraId="52CEC2A5" w14:textId="77777777" w:rsidR="002E6B52" w:rsidRDefault="002E6B52" w:rsidP="002E6B52"/>
    <w:p w14:paraId="763300CC" w14:textId="77777777" w:rsidR="002E6B52" w:rsidRDefault="002E6B52" w:rsidP="002E6B52"/>
    <w:p w14:paraId="62A766A5" w14:textId="77777777" w:rsidR="002E6B52" w:rsidRDefault="002E6B52" w:rsidP="002E6B52"/>
    <w:p w14:paraId="20174EF3" w14:textId="77777777" w:rsidR="002E6B52" w:rsidRDefault="002E6B52" w:rsidP="002E6B52"/>
    <w:p w14:paraId="5CFE1757" w14:textId="77777777" w:rsidR="002E6B52" w:rsidRDefault="002E6B52" w:rsidP="002E6B52"/>
    <w:p w14:paraId="1013FD2F" w14:textId="6A961CE3" w:rsidR="002E6B52" w:rsidRDefault="002E6B52" w:rsidP="00094D70">
      <w:pPr>
        <w:pStyle w:val="Ttulo1"/>
      </w:pPr>
      <w:bookmarkStart w:id="0" w:name="_1.Breve_Resumen_del"/>
      <w:bookmarkEnd w:id="0"/>
      <w:r>
        <w:lastRenderedPageBreak/>
        <w:t>1.Breve Resumen del proyecto</w:t>
      </w:r>
    </w:p>
    <w:p w14:paraId="0FC75A00" w14:textId="56F40F90" w:rsidR="002E6B52" w:rsidRDefault="002E6B52" w:rsidP="002E6B52">
      <w:pPr>
        <w:rPr>
          <w:b/>
          <w:bCs/>
        </w:rPr>
      </w:pPr>
      <w:r w:rsidRPr="002E6B52">
        <w:t xml:space="preserve">Este proyecto consiste en el desarrollo de una </w:t>
      </w:r>
      <w:r w:rsidRPr="00094D70">
        <w:rPr>
          <w:b/>
          <w:bCs/>
        </w:rPr>
        <w:t>aplicación Android tipo Marketplac</w:t>
      </w:r>
      <w:r w:rsidRPr="00094D70">
        <w:rPr>
          <w:b/>
          <w:bCs/>
        </w:rPr>
        <w:t>e</w:t>
      </w:r>
      <w:r w:rsidRPr="002E6B52">
        <w:t xml:space="preserve">. </w:t>
      </w:r>
      <w:r w:rsidRPr="00094D70">
        <w:rPr>
          <w:b/>
          <w:bCs/>
        </w:rPr>
        <w:t>Cuenta con una autenticación de usuarios haciendo uso de firebase</w:t>
      </w:r>
      <w:r w:rsidRPr="002E6B52">
        <w:t xml:space="preserve">, navegación entre actividades </w:t>
      </w:r>
      <w:r w:rsidRPr="00094D70">
        <w:rPr>
          <w:b/>
          <w:bCs/>
        </w:rPr>
        <w:t>visualización dinámica de datos</w:t>
      </w:r>
      <w:r w:rsidRPr="002E6B52">
        <w:t xml:space="preserve"> y </w:t>
      </w:r>
      <w:r>
        <w:t xml:space="preserve">una </w:t>
      </w:r>
      <w:r w:rsidRPr="002E6B52">
        <w:t>gestión de estados de la interfaz</w:t>
      </w:r>
      <w:r>
        <w:t>.</w:t>
      </w:r>
    </w:p>
    <w:p w14:paraId="0D20B9CB" w14:textId="4CDAFF15" w:rsidR="002E6B52" w:rsidRDefault="002E6B52" w:rsidP="002E6B52">
      <w:r w:rsidRPr="002E6B52">
        <w:t>Nuestra</w:t>
      </w:r>
      <w:r w:rsidRPr="002E6B52">
        <w:t xml:space="preserve"> aplicación permite a los usuarios registrarse, iniciar sesión y visualizar un catálogo de elementos mediante componentes reactivos gestionando los eventos de interacción del usuario de forma asíncrona.</w:t>
      </w:r>
    </w:p>
    <w:p w14:paraId="1890152A" w14:textId="00265B27" w:rsidR="002E6B52" w:rsidRPr="00094D70" w:rsidRDefault="002E6B52" w:rsidP="00094D70">
      <w:pPr>
        <w:pStyle w:val="Ttulo1"/>
      </w:pPr>
      <w:bookmarkStart w:id="1" w:name="_2.Diagrama_de_arquitectura"/>
      <w:bookmarkEnd w:id="1"/>
      <w:r w:rsidRPr="00094D70">
        <w:t>2.Diagrama de arquitectura</w:t>
      </w:r>
    </w:p>
    <w:p w14:paraId="053DEFB6" w14:textId="1AB5A991" w:rsidR="002E6B52" w:rsidRPr="00094D70" w:rsidRDefault="002E6B52" w:rsidP="002E6B52">
      <w:pPr>
        <w:rPr>
          <w:b/>
          <w:bCs/>
        </w:rPr>
      </w:pPr>
      <w:r>
        <w:t xml:space="preserve">Nuestra aplicación cuenta con </w:t>
      </w:r>
      <w:r w:rsidRPr="00094D70">
        <w:rPr>
          <w:b/>
          <w:bCs/>
        </w:rPr>
        <w:t>tres capas principales:</w:t>
      </w:r>
    </w:p>
    <w:p w14:paraId="43434ED4" w14:textId="3D36711E" w:rsidR="002E6B52" w:rsidRDefault="002E6B52" w:rsidP="002E6B52">
      <w:pPr>
        <w:pStyle w:val="Prrafodelista"/>
        <w:numPr>
          <w:ilvl w:val="0"/>
          <w:numId w:val="19"/>
        </w:numPr>
      </w:pPr>
      <w:r w:rsidRPr="002E6B52">
        <w:rPr>
          <w:b/>
          <w:bCs/>
        </w:rPr>
        <w:t>Vista:</w:t>
      </w:r>
      <w:r>
        <w:t xml:space="preserve"> Encargada de gestionar la interacción con el usuario y la captura de eventos</w:t>
      </w:r>
    </w:p>
    <w:p w14:paraId="150DA5B0" w14:textId="7543C25B" w:rsidR="002E6B52" w:rsidRDefault="002E6B52" w:rsidP="002E6B52">
      <w:pPr>
        <w:pStyle w:val="Prrafodelista"/>
        <w:numPr>
          <w:ilvl w:val="0"/>
          <w:numId w:val="19"/>
        </w:numPr>
      </w:pPr>
      <w:r w:rsidRPr="002E6B52">
        <w:rPr>
          <w:b/>
          <w:bCs/>
        </w:rPr>
        <w:t>Logica de control:</w:t>
      </w:r>
      <w:r>
        <w:t xml:space="preserve"> </w:t>
      </w:r>
      <w:r w:rsidRPr="002E6B52">
        <w:t>Responde a eventos, coordina la navegación y actualiza la vista.</w:t>
      </w:r>
    </w:p>
    <w:p w14:paraId="7BDB0340" w14:textId="73CA2C4F" w:rsidR="002E6B52" w:rsidRDefault="002E6B52" w:rsidP="002E6B52">
      <w:pPr>
        <w:pStyle w:val="Prrafodelista"/>
        <w:numPr>
          <w:ilvl w:val="0"/>
          <w:numId w:val="19"/>
        </w:numPr>
      </w:pPr>
      <w:r w:rsidRPr="002E6B52">
        <w:rPr>
          <w:b/>
          <w:bCs/>
        </w:rPr>
        <w:t xml:space="preserve">Modelos (Firebase): </w:t>
      </w:r>
      <w:r w:rsidRPr="002E6B52">
        <w:t>Maneja autenticación, persistencia de datos y sincronización.</w:t>
      </w:r>
    </w:p>
    <w:p w14:paraId="2C6C8BCC" w14:textId="759F8872" w:rsidR="002E6B52" w:rsidRDefault="00094D70" w:rsidP="002E6B52">
      <w:r>
        <w:rPr>
          <w:noProof/>
        </w:rPr>
        <w:drawing>
          <wp:inline distT="0" distB="0" distL="0" distR="0" wp14:anchorId="0442692A" wp14:editId="22FA7A5D">
            <wp:extent cx="5731510" cy="640715"/>
            <wp:effectExtent l="0" t="0" r="0" b="6985"/>
            <wp:docPr id="19194873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7308" name="Imagen 19194873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B45E" w14:textId="7FF2F42F" w:rsidR="00094D70" w:rsidRDefault="00094D70" w:rsidP="00094D70">
      <w:pPr>
        <w:pStyle w:val="Ttulo1"/>
      </w:pPr>
      <w:bookmarkStart w:id="2" w:name="_3.Descripción_del_trabajo"/>
      <w:bookmarkEnd w:id="2"/>
      <w:r>
        <w:t>3.Descripción del trabajo realizado</w:t>
      </w:r>
    </w:p>
    <w:p w14:paraId="40F11E98" w14:textId="598CB9D9" w:rsidR="00094D70" w:rsidRDefault="00094D70" w:rsidP="00094D70">
      <w:pPr>
        <w:rPr>
          <w:rStyle w:val="Textoennegrita"/>
        </w:rPr>
      </w:pPr>
      <w:r w:rsidRPr="00094D70">
        <w:rPr>
          <w:rStyle w:val="Textoennegrita"/>
        </w:rPr>
        <w:t>Funcionalidades Implementadas</w:t>
      </w:r>
    </w:p>
    <w:p w14:paraId="4D195685" w14:textId="13C2D14B" w:rsidR="008D0F8F" w:rsidRDefault="00AE75AC" w:rsidP="00AE75AC">
      <w:pPr>
        <w:pStyle w:val="Prrafodelista"/>
        <w:numPr>
          <w:ilvl w:val="0"/>
          <w:numId w:val="21"/>
        </w:numPr>
      </w:pPr>
      <w:r w:rsidRPr="00094D70">
        <w:t>Registro de usuarios mediante Firebase Authentication</w:t>
      </w:r>
    </w:p>
    <w:p w14:paraId="63FC02BE" w14:textId="560223DD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Inicio de sesión seguro</w:t>
      </w:r>
    </w:p>
    <w:p w14:paraId="2C8C65E2" w14:textId="212D4940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Persistencia de sesión</w:t>
      </w:r>
    </w:p>
    <w:p w14:paraId="514C8AB1" w14:textId="00719673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Visualización de productos/películas mediante RecyclerView</w:t>
      </w:r>
    </w:p>
    <w:p w14:paraId="7DF5323B" w14:textId="4294EEAE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Adaptadores dinámicos (Grid / Linear)</w:t>
      </w:r>
    </w:p>
    <w:p w14:paraId="7FD637B0" w14:textId="2C15B5A6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Navegación entre actividades (Login</w:t>
      </w:r>
      <w:r>
        <w:t xml:space="preserve"> </w:t>
      </w:r>
      <w:r>
        <w:sym w:font="Wingdings" w:char="F0E0"/>
      </w:r>
      <w:r w:rsidRPr="00094D70">
        <w:t xml:space="preserve"> </w:t>
      </w:r>
      <w:r>
        <w:t xml:space="preserve">Marketplace </w:t>
      </w:r>
      <w:r>
        <w:sym w:font="Wingdings" w:char="F0E0"/>
      </w:r>
      <w:r>
        <w:t xml:space="preserve"> Cesta)</w:t>
      </w:r>
    </w:p>
    <w:p w14:paraId="28B8C23F" w14:textId="5300B2AB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Menú superior con opciones (Settings / Logout)</w:t>
      </w:r>
    </w:p>
    <w:p w14:paraId="1AD7A939" w14:textId="5E83BD68" w:rsidR="00AE75AC" w:rsidRDefault="00AE75AC" w:rsidP="00AE75AC">
      <w:pPr>
        <w:pStyle w:val="Prrafodelista"/>
        <w:numPr>
          <w:ilvl w:val="0"/>
          <w:numId w:val="21"/>
        </w:numPr>
      </w:pPr>
      <w:r w:rsidRPr="00094D70">
        <w:t>Internacionalización básica (values / values-en)</w:t>
      </w:r>
    </w:p>
    <w:p w14:paraId="46DA6225" w14:textId="77777777" w:rsidR="00AE75AC" w:rsidRDefault="00AE75AC" w:rsidP="00094D70">
      <w:pPr>
        <w:rPr>
          <w:rStyle w:val="Textoennegrita"/>
        </w:rPr>
      </w:pPr>
    </w:p>
    <w:p w14:paraId="72BED29C" w14:textId="43E86E40" w:rsidR="00094D70" w:rsidRDefault="00094D70" w:rsidP="00094D70">
      <w:pPr>
        <w:rPr>
          <w:rStyle w:val="Textoennegrita"/>
        </w:rPr>
      </w:pPr>
      <w:r w:rsidRPr="00094D70">
        <w:rPr>
          <w:rStyle w:val="Textoennegrita"/>
        </w:rPr>
        <w:t>Funcionalidades no implementadas</w:t>
      </w:r>
    </w:p>
    <w:p w14:paraId="6BBD657F" w14:textId="2070B079" w:rsidR="00AE75AC" w:rsidRDefault="00AE75AC" w:rsidP="00AE75AC">
      <w:pPr>
        <w:pStyle w:val="Prrafodelista"/>
        <w:numPr>
          <w:ilvl w:val="0"/>
          <w:numId w:val="22"/>
        </w:numPr>
      </w:pPr>
      <w:r w:rsidRPr="00094D70">
        <w:t>Gestión avanzada de roles (admin/usuario)</w:t>
      </w:r>
    </w:p>
    <w:p w14:paraId="6224BA22" w14:textId="36058923" w:rsidR="00AE75AC" w:rsidRDefault="00AE75AC" w:rsidP="00AE75AC">
      <w:pPr>
        <w:pStyle w:val="Prrafodelista"/>
        <w:numPr>
          <w:ilvl w:val="0"/>
          <w:numId w:val="22"/>
        </w:numPr>
      </w:pPr>
      <w:r w:rsidRPr="00094D70">
        <w:t>Persistencia compleja de productos creados por usuarios</w:t>
      </w:r>
    </w:p>
    <w:p w14:paraId="5677D121" w14:textId="62934B39" w:rsidR="00AE75AC" w:rsidRDefault="00AE75AC" w:rsidP="00AE75AC">
      <w:pPr>
        <w:pStyle w:val="Prrafodelista"/>
        <w:numPr>
          <w:ilvl w:val="0"/>
          <w:numId w:val="22"/>
        </w:numPr>
      </w:pPr>
      <w:r w:rsidRPr="00094D70">
        <w:t>Pagos o transacciones reales</w:t>
      </w:r>
    </w:p>
    <w:p w14:paraId="72282DDD" w14:textId="0A745C84" w:rsidR="00AE75AC" w:rsidRDefault="00AE75AC" w:rsidP="00AE75AC">
      <w:pPr>
        <w:pStyle w:val="Prrafodelista"/>
        <w:numPr>
          <w:ilvl w:val="0"/>
          <w:numId w:val="22"/>
        </w:numPr>
      </w:pPr>
      <w:r w:rsidRPr="00094D70">
        <w:t>Notificaciones push</w:t>
      </w:r>
    </w:p>
    <w:p w14:paraId="536E4A8F" w14:textId="77777777" w:rsidR="00094D70" w:rsidRDefault="00094D70" w:rsidP="00094D70"/>
    <w:p w14:paraId="7678E5E5" w14:textId="1AE42757" w:rsidR="00AE75AC" w:rsidRDefault="00094D70" w:rsidP="00AE75AC">
      <w:pPr>
        <w:rPr>
          <w:rStyle w:val="Textoennegrita"/>
        </w:rPr>
      </w:pPr>
      <w:r w:rsidRPr="00094D70">
        <w:rPr>
          <w:rStyle w:val="Textoennegrita"/>
        </w:rPr>
        <w:t>Funcionalidades adicionales realizadas</w:t>
      </w:r>
    </w:p>
    <w:p w14:paraId="6C2BC1E3" w14:textId="637D938B" w:rsidR="00AE75AC" w:rsidRDefault="00AE75AC" w:rsidP="00AE75AC">
      <w:pPr>
        <w:pStyle w:val="Prrafodelista"/>
        <w:numPr>
          <w:ilvl w:val="0"/>
          <w:numId w:val="23"/>
        </w:numPr>
      </w:pPr>
      <w:r w:rsidRPr="00094D70">
        <w:t>Control de errores de login</w:t>
      </w:r>
    </w:p>
    <w:p w14:paraId="5EF854A4" w14:textId="77D40771" w:rsidR="00AE75AC" w:rsidRDefault="00AE75AC" w:rsidP="00AE75AC">
      <w:pPr>
        <w:pStyle w:val="Prrafodelista"/>
        <w:numPr>
          <w:ilvl w:val="0"/>
          <w:numId w:val="23"/>
        </w:numPr>
      </w:pPr>
      <w:r w:rsidRPr="00094D70">
        <w:t>Validación de campos</w:t>
      </w:r>
    </w:p>
    <w:p w14:paraId="7FB2F0B7" w14:textId="68CF764E" w:rsidR="00AE75AC" w:rsidRDefault="00AE75AC" w:rsidP="00AE75AC">
      <w:pPr>
        <w:pStyle w:val="Prrafodelista"/>
        <w:numPr>
          <w:ilvl w:val="0"/>
          <w:numId w:val="23"/>
        </w:numPr>
      </w:pPr>
      <w:r w:rsidRPr="00094D70">
        <w:t>Interfaz adaptable</w:t>
      </w:r>
    </w:p>
    <w:p w14:paraId="3026CA48" w14:textId="1EC17BB1" w:rsidR="00094D70" w:rsidRDefault="00094D70" w:rsidP="00094D70">
      <w:pPr>
        <w:pStyle w:val="Ttulo1"/>
      </w:pPr>
      <w:bookmarkStart w:id="3" w:name="_4.Explicación_de_las"/>
      <w:bookmarkEnd w:id="3"/>
      <w:r>
        <w:t>4.Explicación de las decisiones tomadas</w:t>
      </w:r>
    </w:p>
    <w:p w14:paraId="41C07F96" w14:textId="6892A929" w:rsidR="00094D70" w:rsidRDefault="00F41551" w:rsidP="00094D70">
      <w:r w:rsidRPr="00F41551">
        <w:rPr>
          <w:b/>
          <w:bCs/>
        </w:rPr>
        <w:t>Firebase</w:t>
      </w:r>
      <w:r w:rsidRPr="00F41551">
        <w:t xml:space="preserve">: elegido por </w:t>
      </w:r>
      <w:r>
        <w:t>su aportación de</w:t>
      </w:r>
      <w:r w:rsidRPr="00F41551">
        <w:t xml:space="preserve"> servicios en la nube como bases de datos en tiempo real, autenticación y hosting</w:t>
      </w:r>
    </w:p>
    <w:p w14:paraId="4E23CA9D" w14:textId="6021A329" w:rsidR="00F41551" w:rsidRPr="00F41551" w:rsidRDefault="00F41551" w:rsidP="00F41551">
      <w:r w:rsidRPr="00F41551">
        <w:rPr>
          <w:b/>
          <w:bCs/>
        </w:rPr>
        <w:t>Recyclerview:</w:t>
      </w:r>
      <w:r>
        <w:t xml:space="preserve"> </w:t>
      </w:r>
      <w:r w:rsidRPr="00F41551">
        <w:t>optimiza la memoria</w:t>
      </w:r>
      <w:r>
        <w:t xml:space="preserve"> reutilizando las vistas de elementos que salen en pantalla p</w:t>
      </w:r>
      <w:r w:rsidRPr="00F41551">
        <w:t xml:space="preserve">ermite actualizar la lista de forma </w:t>
      </w:r>
      <w:r w:rsidRPr="00F41551">
        <w:rPr>
          <w:b/>
          <w:bCs/>
        </w:rPr>
        <w:t>reactiva</w:t>
      </w:r>
      <w:r w:rsidRPr="00F41551">
        <w:t xml:space="preserve"> mediante adaptadores que refrescan automáticamente la interfaz cada vez que los datos de origen cambian.</w:t>
      </w:r>
    </w:p>
    <w:p w14:paraId="3EF92F14" w14:textId="5F662D65" w:rsidR="00F41551" w:rsidRDefault="00F41551" w:rsidP="00094D70">
      <w:r w:rsidRPr="00F41551">
        <w:rPr>
          <w:b/>
          <w:bCs/>
        </w:rPr>
        <w:t>Separación por paquetes</w:t>
      </w:r>
      <w:r w:rsidRPr="00F41551">
        <w:t xml:space="preserve">: mejora </w:t>
      </w:r>
      <w:r>
        <w:t>la</w:t>
      </w:r>
      <w:r w:rsidRPr="00F41551">
        <w:t xml:space="preserve"> claridad</w:t>
      </w:r>
      <w:r>
        <w:t xml:space="preserve"> del proyecto al indicar claramente donde se encuentran los modelos (La información que mostramos), los adaptadores (Los que conectan la información con el diseño) y las actividades (donde se muestran los datos de los modelos)</w:t>
      </w:r>
      <w:r w:rsidRPr="00F41551">
        <w:t>.</w:t>
      </w:r>
    </w:p>
    <w:p w14:paraId="6D14E6F3" w14:textId="269EBBB6" w:rsidR="00F41551" w:rsidRDefault="00F41551" w:rsidP="00094D70">
      <w:r w:rsidRPr="00F41551">
        <w:rPr>
          <w:b/>
          <w:bCs/>
        </w:rPr>
        <w:t>Eventos explícitos (onClick, listeners)</w:t>
      </w:r>
      <w:r w:rsidRPr="00F41551">
        <w:t xml:space="preserve">: </w:t>
      </w:r>
      <w:r>
        <w:t>sirven para registrar las peticiones del usuario (onClick) y para escuchar activamente si el usuario realiza alguna petición (Listeners) y así agilizar la interacción con el usuario.</w:t>
      </w:r>
    </w:p>
    <w:p w14:paraId="3F1C7EAD" w14:textId="7C855275" w:rsidR="00F41551" w:rsidRPr="00F41551" w:rsidRDefault="00F41551" w:rsidP="00F41551">
      <w:r>
        <w:t xml:space="preserve">internacionalización: </w:t>
      </w:r>
      <w:r w:rsidRPr="00F41551">
        <w:t>Se utiliza el sistema de recursos values de Android, que selecciona automáticamente el idioma en función de la configuración del dispositivo del usuario.</w:t>
      </w:r>
    </w:p>
    <w:p w14:paraId="43347C81" w14:textId="77777777" w:rsidR="00F41551" w:rsidRPr="00F41551" w:rsidRDefault="00F41551" w:rsidP="00F41551">
      <w:pPr>
        <w:numPr>
          <w:ilvl w:val="0"/>
          <w:numId w:val="20"/>
        </w:numPr>
      </w:pPr>
      <w:r w:rsidRPr="00F41551">
        <w:t xml:space="preserve">Idioma por defecto: </w:t>
      </w:r>
      <w:r w:rsidRPr="00F41551">
        <w:rPr>
          <w:b/>
          <w:bCs/>
        </w:rPr>
        <w:t>español</w:t>
      </w:r>
    </w:p>
    <w:p w14:paraId="4F99298B" w14:textId="77777777" w:rsidR="00F41551" w:rsidRPr="00F41551" w:rsidRDefault="00F41551" w:rsidP="00F41551">
      <w:pPr>
        <w:numPr>
          <w:ilvl w:val="0"/>
          <w:numId w:val="20"/>
        </w:numPr>
      </w:pPr>
      <w:r w:rsidRPr="00F41551">
        <w:t xml:space="preserve">Idioma adicional implementado: </w:t>
      </w:r>
      <w:r w:rsidRPr="00F41551">
        <w:rPr>
          <w:b/>
          <w:bCs/>
        </w:rPr>
        <w:t>inglés</w:t>
      </w:r>
    </w:p>
    <w:p w14:paraId="72C9F8CC" w14:textId="5609AFF6" w:rsidR="00F41551" w:rsidRDefault="008D0F8F" w:rsidP="00094D70">
      <w:r w:rsidRPr="008D0F8F">
        <w:rPr>
          <w:b/>
          <w:bCs/>
        </w:rPr>
        <w:t>Evitar lógica pesada en XML</w:t>
      </w:r>
      <w:r w:rsidRPr="008D0F8F">
        <w:t xml:space="preserve">: </w:t>
      </w:r>
      <w:r>
        <w:t xml:space="preserve">En nuestro proyecto </w:t>
      </w:r>
      <w:r w:rsidRPr="008D0F8F">
        <w:t>mant</w:t>
      </w:r>
      <w:r>
        <w:t>enemos</w:t>
      </w:r>
      <w:r w:rsidRPr="008D0F8F">
        <w:t xml:space="preserve"> la lógica de eventos</w:t>
      </w:r>
      <w:r>
        <w:t xml:space="preserve"> en Java para que sea capaz de gestionar las interacciones de los usuarios</w:t>
      </w:r>
      <w:r w:rsidRPr="008D0F8F">
        <w:t>.</w:t>
      </w:r>
    </w:p>
    <w:p w14:paraId="56C8EF39" w14:textId="7BF931F5" w:rsidR="00F41551" w:rsidRDefault="008D0F8F" w:rsidP="008D0F8F">
      <w:pPr>
        <w:pStyle w:val="Ttulo1"/>
      </w:pPr>
      <w:bookmarkStart w:id="4" w:name="_5.Conclusiones"/>
      <w:bookmarkEnd w:id="4"/>
      <w:r>
        <w:t>5.Conclusiones</w:t>
      </w:r>
    </w:p>
    <w:p w14:paraId="3A81E9D4" w14:textId="4C57DB4A" w:rsidR="008D0F8F" w:rsidRDefault="008D0F8F" w:rsidP="008D0F8F">
      <w:r>
        <w:t xml:space="preserve">En resumen, la aplicación diseñada </w:t>
      </w:r>
      <w:r w:rsidRPr="008D0F8F">
        <w:t>funciona de forma fluida y organizada</w:t>
      </w:r>
      <w:r>
        <w:t xml:space="preserve">, permite a los usuarios registrarse, cerrar sesión, navegar por la aplicación añadir artículos a la cesta y finalmente pagar por esos artículos añadidos a un pedido </w:t>
      </w:r>
    </w:p>
    <w:p w14:paraId="2F9EA7AD" w14:textId="5B2B46C4" w:rsidR="00094D70" w:rsidRDefault="008D0F8F" w:rsidP="008D0F8F">
      <w:pPr>
        <w:rPr>
          <w:rStyle w:val="Textoennegrita"/>
        </w:rPr>
      </w:pPr>
      <w:r w:rsidRPr="008D0F8F">
        <w:rPr>
          <w:rStyle w:val="Textoennegrita"/>
        </w:rPr>
        <w:t>Principales problemas encontrados</w:t>
      </w:r>
    </w:p>
    <w:p w14:paraId="095C3B18" w14:textId="5DE3C23F" w:rsidR="00AE75AC" w:rsidRDefault="00AE75AC" w:rsidP="00AE75AC">
      <w:pPr>
        <w:pStyle w:val="Prrafodelista"/>
        <w:numPr>
          <w:ilvl w:val="0"/>
          <w:numId w:val="24"/>
        </w:numPr>
      </w:pPr>
      <w:r w:rsidRPr="008D0F8F">
        <w:t>Configuración inicial de Firebase</w:t>
      </w:r>
    </w:p>
    <w:p w14:paraId="5F99ED2B" w14:textId="2F2C7313" w:rsidR="00AE75AC" w:rsidRDefault="00AE75AC" w:rsidP="00AE75AC">
      <w:pPr>
        <w:pStyle w:val="Prrafodelista"/>
        <w:numPr>
          <w:ilvl w:val="0"/>
          <w:numId w:val="24"/>
        </w:numPr>
      </w:pPr>
      <w:r w:rsidRPr="008D0F8F">
        <w:t>Errores de dependencias (Gradle)</w:t>
      </w:r>
    </w:p>
    <w:p w14:paraId="07549502" w14:textId="52E515E3" w:rsidR="00AE75AC" w:rsidRDefault="00AE75AC" w:rsidP="00AE75AC">
      <w:pPr>
        <w:pStyle w:val="Prrafodelista"/>
        <w:numPr>
          <w:ilvl w:val="0"/>
          <w:numId w:val="24"/>
        </w:numPr>
      </w:pPr>
      <w:r w:rsidRPr="008D0F8F">
        <w:t>Gestión del ciclo de vida de Activities</w:t>
      </w:r>
    </w:p>
    <w:p w14:paraId="4E546546" w14:textId="16BE1DDA" w:rsidR="00AE75AC" w:rsidRDefault="00AE75AC" w:rsidP="00AE75AC">
      <w:pPr>
        <w:pStyle w:val="Prrafodelista"/>
        <w:numPr>
          <w:ilvl w:val="0"/>
          <w:numId w:val="24"/>
        </w:numPr>
      </w:pPr>
      <w:r w:rsidRPr="008D0F8F">
        <w:t>Problemas de sincronización de sesión</w:t>
      </w:r>
    </w:p>
    <w:p w14:paraId="7768DBFD" w14:textId="596A4E4F" w:rsidR="008D0F8F" w:rsidRPr="00AE75AC" w:rsidRDefault="00AE75AC" w:rsidP="00AE75AC">
      <w:pPr>
        <w:pStyle w:val="Prrafodelista"/>
        <w:numPr>
          <w:ilvl w:val="0"/>
          <w:numId w:val="24"/>
        </w:numPr>
        <w:rPr>
          <w:rStyle w:val="Textoennegrita"/>
          <w:b w:val="0"/>
          <w:bCs w:val="0"/>
          <w:color w:val="auto"/>
        </w:rPr>
      </w:pPr>
      <w:r w:rsidRPr="008D0F8F">
        <w:lastRenderedPageBreak/>
        <w:t>Internacionalización y recursos</w:t>
      </w:r>
    </w:p>
    <w:p w14:paraId="5A60F88E" w14:textId="2B304F8F" w:rsidR="002E6B52" w:rsidRDefault="008D0F8F" w:rsidP="008D0F8F">
      <w:pPr>
        <w:rPr>
          <w:rStyle w:val="Textoennegrita"/>
        </w:rPr>
      </w:pPr>
      <w:r w:rsidRPr="008D0F8F">
        <w:rPr>
          <w:rStyle w:val="Textoennegrita"/>
        </w:rPr>
        <w:t xml:space="preserve">Comentarios personales y aspectos </w:t>
      </w:r>
      <w:r>
        <w:rPr>
          <w:rStyle w:val="Textoennegrita"/>
        </w:rPr>
        <w:t>que mejorar</w:t>
      </w:r>
    </w:p>
    <w:p w14:paraId="21D766BD" w14:textId="4CE42AB0" w:rsidR="008D0F8F" w:rsidRDefault="008D0F8F" w:rsidP="00AE75AC">
      <w:pPr>
        <w:pStyle w:val="Prrafodelista"/>
        <w:numPr>
          <w:ilvl w:val="0"/>
          <w:numId w:val="25"/>
        </w:numPr>
      </w:pPr>
      <w:r w:rsidRPr="008D0F8F">
        <w:t>Se podría mejorar:</w:t>
      </w:r>
    </w:p>
    <w:p w14:paraId="244FDB3B" w14:textId="77777777" w:rsidR="00AE75AC" w:rsidRDefault="00AE75AC" w:rsidP="00AE75AC">
      <w:pPr>
        <w:pStyle w:val="Prrafodelista"/>
        <w:numPr>
          <w:ilvl w:val="0"/>
          <w:numId w:val="25"/>
        </w:numPr>
      </w:pPr>
      <w:r w:rsidRPr="008D0F8F">
        <w:t>Aplicando MVVM</w:t>
      </w:r>
      <w:r>
        <w:t xml:space="preserve">: </w:t>
      </w:r>
      <w:r w:rsidRPr="00AE75AC">
        <w:rPr>
          <w:b/>
          <w:bCs/>
        </w:rPr>
        <w:t>M</w:t>
      </w:r>
      <w:r w:rsidRPr="00AE75AC">
        <w:t xml:space="preserve">odel (Modelo), </w:t>
      </w:r>
      <w:r w:rsidRPr="00AE75AC">
        <w:rPr>
          <w:b/>
          <w:bCs/>
        </w:rPr>
        <w:t>V</w:t>
      </w:r>
      <w:r w:rsidRPr="00AE75AC">
        <w:t xml:space="preserve">iew (Vista) y </w:t>
      </w:r>
      <w:r w:rsidRPr="00AE75AC">
        <w:rPr>
          <w:b/>
          <w:bCs/>
        </w:rPr>
        <w:t>V</w:t>
      </w:r>
      <w:r w:rsidRPr="00AE75AC">
        <w:t>iew</w:t>
      </w:r>
      <w:r w:rsidRPr="00AE75AC">
        <w:rPr>
          <w:b/>
          <w:bCs/>
        </w:rPr>
        <w:t>M</w:t>
      </w:r>
      <w:r w:rsidRPr="00AE75AC">
        <w:t>odel</w:t>
      </w:r>
      <w:r w:rsidRPr="00AE75AC">
        <w:t xml:space="preserve"> </w:t>
      </w:r>
      <w:r w:rsidRPr="008D0F8F">
        <w:t xml:space="preserve"> </w:t>
      </w:r>
    </w:p>
    <w:p w14:paraId="60BC5724" w14:textId="571A4369" w:rsidR="00AE75AC" w:rsidRDefault="00AE75AC" w:rsidP="00AE75AC">
      <w:pPr>
        <w:pStyle w:val="Prrafodelista"/>
        <w:numPr>
          <w:ilvl w:val="0"/>
          <w:numId w:val="25"/>
        </w:numPr>
      </w:pPr>
      <w:r>
        <w:t xml:space="preserve">Aplicando </w:t>
      </w:r>
      <w:r w:rsidRPr="008D0F8F">
        <w:t>LiveData</w:t>
      </w:r>
    </w:p>
    <w:p w14:paraId="7C15E36C" w14:textId="6EC29FFE" w:rsidR="00AE75AC" w:rsidRDefault="00AE75AC" w:rsidP="00AE75AC">
      <w:pPr>
        <w:pStyle w:val="Prrafodelista"/>
        <w:numPr>
          <w:ilvl w:val="0"/>
          <w:numId w:val="25"/>
        </w:numPr>
      </w:pPr>
      <w:r w:rsidRPr="008D0F8F">
        <w:t>Mejorando UX/UI</w:t>
      </w:r>
    </w:p>
    <w:p w14:paraId="217CF850" w14:textId="524ED62D" w:rsidR="00AE75AC" w:rsidRDefault="00AE75AC" w:rsidP="00AE75AC">
      <w:pPr>
        <w:pStyle w:val="Prrafodelista"/>
        <w:numPr>
          <w:ilvl w:val="0"/>
          <w:numId w:val="25"/>
        </w:numPr>
      </w:pPr>
      <w:r w:rsidRPr="008D0F8F">
        <w:t>Implementando persistencia avanzada y roles</w:t>
      </w:r>
    </w:p>
    <w:p w14:paraId="2CDE3374" w14:textId="6368BBF0" w:rsidR="00AE75AC" w:rsidRDefault="00AE75AC" w:rsidP="00AE75AC">
      <w:pPr>
        <w:pStyle w:val="Prrafodelista"/>
        <w:numPr>
          <w:ilvl w:val="0"/>
          <w:numId w:val="25"/>
        </w:numPr>
      </w:pPr>
      <w:r w:rsidRPr="008D0F8F">
        <w:t>Añadiendo tests</w:t>
      </w:r>
    </w:p>
    <w:p w14:paraId="4B6930F4" w14:textId="77777777" w:rsidR="008D0F8F" w:rsidRPr="008D0F8F" w:rsidRDefault="008D0F8F" w:rsidP="008D0F8F">
      <w:pPr>
        <w:rPr>
          <w:rStyle w:val="Textoennegrita"/>
        </w:rPr>
      </w:pPr>
    </w:p>
    <w:sectPr w:rsidR="008D0F8F" w:rsidRPr="008D0F8F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F407" w14:textId="77777777" w:rsidR="00E856BF" w:rsidRDefault="00E856BF">
      <w:pPr>
        <w:spacing w:line="240" w:lineRule="auto"/>
      </w:pPr>
      <w:r>
        <w:separator/>
      </w:r>
    </w:p>
  </w:endnote>
  <w:endnote w:type="continuationSeparator" w:id="0">
    <w:p w14:paraId="7942281D" w14:textId="77777777" w:rsidR="00E856BF" w:rsidRDefault="00E85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E38B" w14:textId="77777777" w:rsidR="00E856BF" w:rsidRDefault="00E856BF">
      <w:pPr>
        <w:spacing w:line="240" w:lineRule="auto"/>
      </w:pPr>
      <w:r>
        <w:separator/>
      </w:r>
    </w:p>
  </w:footnote>
  <w:footnote w:type="continuationSeparator" w:id="0">
    <w:p w14:paraId="4DFA718E" w14:textId="77777777" w:rsidR="00E856BF" w:rsidRDefault="00E856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594"/>
      </v:shape>
    </w:pict>
  </w:numPicBullet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F3FDA"/>
    <w:multiLevelType w:val="multilevel"/>
    <w:tmpl w:val="7FD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26001"/>
    <w:multiLevelType w:val="hybridMultilevel"/>
    <w:tmpl w:val="8618C8F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C400D4"/>
    <w:multiLevelType w:val="hybridMultilevel"/>
    <w:tmpl w:val="C6CE690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14F44"/>
    <w:multiLevelType w:val="hybridMultilevel"/>
    <w:tmpl w:val="47D4276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F040B"/>
    <w:multiLevelType w:val="hybridMultilevel"/>
    <w:tmpl w:val="7F2C51B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35B42"/>
    <w:multiLevelType w:val="hybridMultilevel"/>
    <w:tmpl w:val="6E727C7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01022"/>
    <w:multiLevelType w:val="hybridMultilevel"/>
    <w:tmpl w:val="2FC63D4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C77C6"/>
    <w:multiLevelType w:val="multilevel"/>
    <w:tmpl w:val="38AC6FF4"/>
    <w:lvl w:ilvl="0">
      <w:start w:val="1"/>
      <w:numFmt w:val="decimal"/>
      <w:pStyle w:val="Listaconnme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326321734">
    <w:abstractNumId w:val="17"/>
  </w:num>
  <w:num w:numId="2" w16cid:durableId="1052847825">
    <w:abstractNumId w:val="17"/>
    <w:lvlOverride w:ilvl="0">
      <w:startOverride w:val="1"/>
    </w:lvlOverride>
  </w:num>
  <w:num w:numId="3" w16cid:durableId="133066137">
    <w:abstractNumId w:val="17"/>
  </w:num>
  <w:num w:numId="4" w16cid:durableId="391463395">
    <w:abstractNumId w:val="17"/>
    <w:lvlOverride w:ilvl="0">
      <w:startOverride w:val="1"/>
    </w:lvlOverride>
  </w:num>
  <w:num w:numId="5" w16cid:durableId="1612392553">
    <w:abstractNumId w:val="8"/>
  </w:num>
  <w:num w:numId="6" w16cid:durableId="1126508143">
    <w:abstractNumId w:val="17"/>
    <w:lvlOverride w:ilvl="0">
      <w:startOverride w:val="1"/>
    </w:lvlOverride>
  </w:num>
  <w:num w:numId="7" w16cid:durableId="11800023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946005">
    <w:abstractNumId w:val="11"/>
  </w:num>
  <w:num w:numId="9" w16cid:durableId="3049414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45870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7697207">
    <w:abstractNumId w:val="7"/>
  </w:num>
  <w:num w:numId="12" w16cid:durableId="451435686">
    <w:abstractNumId w:val="6"/>
  </w:num>
  <w:num w:numId="13" w16cid:durableId="1730883072">
    <w:abstractNumId w:val="5"/>
  </w:num>
  <w:num w:numId="14" w16cid:durableId="2037001979">
    <w:abstractNumId w:val="4"/>
  </w:num>
  <w:num w:numId="15" w16cid:durableId="1548255143">
    <w:abstractNumId w:val="3"/>
  </w:num>
  <w:num w:numId="16" w16cid:durableId="799154373">
    <w:abstractNumId w:val="2"/>
  </w:num>
  <w:num w:numId="17" w16cid:durableId="1187792262">
    <w:abstractNumId w:val="1"/>
  </w:num>
  <w:num w:numId="18" w16cid:durableId="1434088574">
    <w:abstractNumId w:val="0"/>
  </w:num>
  <w:num w:numId="19" w16cid:durableId="664284611">
    <w:abstractNumId w:val="12"/>
  </w:num>
  <w:num w:numId="20" w16cid:durableId="1860309788">
    <w:abstractNumId w:val="9"/>
  </w:num>
  <w:num w:numId="21" w16cid:durableId="787584">
    <w:abstractNumId w:val="16"/>
  </w:num>
  <w:num w:numId="22" w16cid:durableId="355275328">
    <w:abstractNumId w:val="15"/>
  </w:num>
  <w:num w:numId="23" w16cid:durableId="804469692">
    <w:abstractNumId w:val="13"/>
  </w:num>
  <w:num w:numId="24" w16cid:durableId="770930599">
    <w:abstractNumId w:val="10"/>
  </w:num>
  <w:num w:numId="25" w16cid:durableId="14983089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52"/>
    <w:rsid w:val="000150E9"/>
    <w:rsid w:val="00030E3C"/>
    <w:rsid w:val="0005015F"/>
    <w:rsid w:val="00072D27"/>
    <w:rsid w:val="00083C22"/>
    <w:rsid w:val="00086E87"/>
    <w:rsid w:val="000871A8"/>
    <w:rsid w:val="00094D70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2E6B52"/>
    <w:rsid w:val="00301789"/>
    <w:rsid w:val="00313B42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E7A51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E6DE0"/>
    <w:rsid w:val="006F53EE"/>
    <w:rsid w:val="00717507"/>
    <w:rsid w:val="007263B8"/>
    <w:rsid w:val="00726D9C"/>
    <w:rsid w:val="00726F2C"/>
    <w:rsid w:val="00736D30"/>
    <w:rsid w:val="00742FF3"/>
    <w:rsid w:val="00762FA1"/>
    <w:rsid w:val="00794B27"/>
    <w:rsid w:val="007A0CA7"/>
    <w:rsid w:val="007A73CB"/>
    <w:rsid w:val="007A7846"/>
    <w:rsid w:val="007B2795"/>
    <w:rsid w:val="007F66F5"/>
    <w:rsid w:val="00812400"/>
    <w:rsid w:val="0082203C"/>
    <w:rsid w:val="008360A8"/>
    <w:rsid w:val="008416E0"/>
    <w:rsid w:val="00897BFF"/>
    <w:rsid w:val="008C61B9"/>
    <w:rsid w:val="008D0F8F"/>
    <w:rsid w:val="00912477"/>
    <w:rsid w:val="009139AF"/>
    <w:rsid w:val="00943B06"/>
    <w:rsid w:val="00945864"/>
    <w:rsid w:val="009655F3"/>
    <w:rsid w:val="009853E9"/>
    <w:rsid w:val="00996E16"/>
    <w:rsid w:val="009B69C5"/>
    <w:rsid w:val="009F72A7"/>
    <w:rsid w:val="00A119D9"/>
    <w:rsid w:val="00A1309F"/>
    <w:rsid w:val="00A21BED"/>
    <w:rsid w:val="00A27D99"/>
    <w:rsid w:val="00A60D92"/>
    <w:rsid w:val="00A70EEA"/>
    <w:rsid w:val="00A862A0"/>
    <w:rsid w:val="00A86EAC"/>
    <w:rsid w:val="00A923E7"/>
    <w:rsid w:val="00A97EEC"/>
    <w:rsid w:val="00AA661C"/>
    <w:rsid w:val="00AC2F58"/>
    <w:rsid w:val="00AE75AC"/>
    <w:rsid w:val="00B369B4"/>
    <w:rsid w:val="00B41A33"/>
    <w:rsid w:val="00B53817"/>
    <w:rsid w:val="00B55B7F"/>
    <w:rsid w:val="00B61F85"/>
    <w:rsid w:val="00BA3CC7"/>
    <w:rsid w:val="00BF457D"/>
    <w:rsid w:val="00BF4775"/>
    <w:rsid w:val="00CA0C45"/>
    <w:rsid w:val="00CC3AB0"/>
    <w:rsid w:val="00CF12AE"/>
    <w:rsid w:val="00D1798D"/>
    <w:rsid w:val="00D902A4"/>
    <w:rsid w:val="00DB2323"/>
    <w:rsid w:val="00DB331E"/>
    <w:rsid w:val="00DB5C6E"/>
    <w:rsid w:val="00DC30B1"/>
    <w:rsid w:val="00DC4E21"/>
    <w:rsid w:val="00DD5358"/>
    <w:rsid w:val="00E02D09"/>
    <w:rsid w:val="00E224A0"/>
    <w:rsid w:val="00E254F0"/>
    <w:rsid w:val="00E26227"/>
    <w:rsid w:val="00E4313F"/>
    <w:rsid w:val="00E51168"/>
    <w:rsid w:val="00E55B4B"/>
    <w:rsid w:val="00E72A21"/>
    <w:rsid w:val="00E7715A"/>
    <w:rsid w:val="00E856BF"/>
    <w:rsid w:val="00EB700D"/>
    <w:rsid w:val="00F33B83"/>
    <w:rsid w:val="00F41551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68F82C"/>
  <w15:chartTrackingRefBased/>
  <w15:docId w15:val="{5B49D57E-D7F0-45BB-9677-5039DFD1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Encabezado">
    <w:name w:val="header"/>
    <w:basedOn w:val="Normal"/>
    <w:link w:val="EncabezadoC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  <w:color w:val="3B3838" w:themeColor="background2" w:themeShade="40"/>
      <w:sz w:val="24"/>
    </w:rPr>
  </w:style>
  <w:style w:type="paragraph" w:styleId="Listaconnmeros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">
    <w:name w:val="Subtítulo Car"/>
    <w:basedOn w:val="Fuentedeprrafopredeter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aconcuadrcula">
    <w:name w:val="Table Grid"/>
    <w:basedOn w:val="Tab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nfasisintenso">
    <w:name w:val="Intense Emphasis"/>
    <w:basedOn w:val="Fuentedeprrafopredeter"/>
    <w:uiPriority w:val="21"/>
    <w:qFormat/>
    <w:rPr>
      <w:i/>
      <w:iCs/>
      <w:color w:val="2B579A" w:themeColor="accent5"/>
    </w:rPr>
  </w:style>
  <w:style w:type="table" w:styleId="Tablaconcuadrcula1clara">
    <w:name w:val="Grid Table 1 Light"/>
    <w:basedOn w:val="Tab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nvieta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168"/>
    <w:rPr>
      <w:rFonts w:cs="Segoe UI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648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8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8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84A"/>
    <w:rPr>
      <w:b/>
      <w:bCs/>
      <w:szCs w:val="20"/>
    </w:rPr>
  </w:style>
  <w:style w:type="character" w:styleId="Hipervnculo">
    <w:name w:val="Hyperlink"/>
    <w:basedOn w:val="Fuentedeprrafopredeter"/>
    <w:uiPriority w:val="99"/>
    <w:unhideWhenUsed/>
    <w:rsid w:val="006D3A72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3"/>
    <w:qFormat/>
    <w:rsid w:val="006B0B82"/>
    <w:rPr>
      <w:b/>
      <w:iCs/>
      <w:color w:val="BF0000" w:themeColor="accent2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4"/>
    <w:qFormat/>
    <w:rsid w:val="00B53817"/>
    <w:rPr>
      <w:b/>
      <w:bCs/>
      <w:color w:val="2B579A" w:themeColor="accent5"/>
    </w:rPr>
  </w:style>
  <w:style w:type="paragraph" w:customStyle="1" w:styleId="Encabezado1saltodepgina">
    <w:name w:val="Encabezado 1: salto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n">
    <w:name w:val="Imagen"/>
    <w:basedOn w:val="Normal"/>
    <w:uiPriority w:val="22"/>
    <w:qFormat/>
    <w:rsid w:val="001073CE"/>
    <w:pPr>
      <w:jc w:val="right"/>
    </w:pPr>
  </w:style>
  <w:style w:type="paragraph" w:styleId="Bibliografa">
    <w:name w:val="Bibliography"/>
    <w:basedOn w:val="Normal"/>
    <w:next w:val="Normal"/>
    <w:uiPriority w:val="37"/>
    <w:semiHidden/>
    <w:unhideWhenUsed/>
    <w:rsid w:val="00F33B83"/>
  </w:style>
  <w:style w:type="paragraph" w:styleId="TtuloTDC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que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3B8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3B8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33B8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33B8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33B83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33B8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33B8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33B8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33B83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33B83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33B83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33B83"/>
  </w:style>
  <w:style w:type="table" w:styleId="Cuadrculavistosa">
    <w:name w:val="Colorful Grid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33B83"/>
  </w:style>
  <w:style w:type="character" w:customStyle="1" w:styleId="FechaCar">
    <w:name w:val="Fecha Car"/>
    <w:basedOn w:val="Fuentedeprrafopredeter"/>
    <w:link w:val="Fecha"/>
    <w:uiPriority w:val="99"/>
    <w:semiHidden/>
    <w:rsid w:val="00F33B83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33B83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33B83"/>
    <w:pPr>
      <w:spacing w:before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33B83"/>
  </w:style>
  <w:style w:type="character" w:styleId="Refdenotaalfinal">
    <w:name w:val="end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3B83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33B83"/>
    <w:rPr>
      <w:szCs w:val="20"/>
    </w:rPr>
  </w:style>
  <w:style w:type="table" w:styleId="Tablaconcuadrcula1Claro-nfasis2">
    <w:name w:val="Grid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33B83"/>
  </w:style>
  <w:style w:type="paragraph" w:styleId="DireccinHTML">
    <w:name w:val="HTML Address"/>
    <w:basedOn w:val="Normal"/>
    <w:link w:val="DireccinHTMLC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33B83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B83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33B83"/>
    <w:rPr>
      <w:i/>
      <w:iCs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94254"/>
    <w:rPr>
      <w:i/>
      <w:iCs/>
      <w:color w:val="1F4E79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Cuadrculaclara">
    <w:name w:val="Light Grid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33B83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Sangra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33B83"/>
    <w:pPr>
      <w:spacing w:before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33B83"/>
  </w:style>
  <w:style w:type="character" w:styleId="Nmerodepgina">
    <w:name w:val="page number"/>
    <w:basedOn w:val="Fuentedeprrafopredeter"/>
    <w:uiPriority w:val="99"/>
    <w:semiHidden/>
    <w:unhideWhenUsed/>
    <w:rsid w:val="00F33B83"/>
  </w:style>
  <w:style w:type="character" w:styleId="Textodelmarcadordeposicin">
    <w:name w:val="Placeholder Text"/>
    <w:basedOn w:val="Fuentedeprrafopredeter"/>
    <w:uiPriority w:val="99"/>
    <w:semiHidden/>
    <w:rsid w:val="00487996"/>
    <w:rPr>
      <w:color w:val="595959" w:themeColor="text1" w:themeTint="A6"/>
    </w:rPr>
  </w:style>
  <w:style w:type="table" w:styleId="Tablanormal1">
    <w:name w:val="Plain Table 1"/>
    <w:basedOn w:val="Tab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33B83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072D27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33B83"/>
  </w:style>
  <w:style w:type="character" w:customStyle="1" w:styleId="SaludoCar">
    <w:name w:val="Saludo Car"/>
    <w:basedOn w:val="Fuentedeprrafopredeter"/>
    <w:link w:val="Saludo"/>
    <w:uiPriority w:val="99"/>
    <w:semiHidden/>
    <w:rsid w:val="00F33B83"/>
  </w:style>
  <w:style w:type="paragraph" w:styleId="Firma">
    <w:name w:val="Signature"/>
    <w:basedOn w:val="Normal"/>
    <w:link w:val="Firma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33B83"/>
  </w:style>
  <w:style w:type="character" w:styleId="nfasissutil">
    <w:name w:val="Subtle Emphasis"/>
    <w:basedOn w:val="Fuentedeprrafopredeter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33B83"/>
  </w:style>
  <w:style w:type="table" w:styleId="Tablaprofesional">
    <w:name w:val="Table Professional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cinsinresolver">
    <w:name w:val="Unresolved Mention"/>
    <w:basedOn w:val="Fuentedeprrafopredeter"/>
    <w:uiPriority w:val="99"/>
    <w:semiHidden/>
    <w:unhideWhenUsed/>
    <w:rsid w:val="00A86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var\AppData\Local\Microsoft\Office\16.0\DTS\es-ES%7bF94EAA4A-1A0F-4913-9C33-113642313913%7d\%7bF4B9DA77-7564-43E0-B65B-014C85C6846E%7dTF5517a15e-098e-45ec-8744-ffd85dafa90e8077cce6_win32-dbf3cc39d8b7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2A92EA-C9B0-473A-8EEC-408B29647F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{F4B9DA77-7564-43E0-B65B-014C85C6846E}TF5517a15e-098e-45ec-8744-ffd85dafa90e8077cce6_win32-dbf3cc39d8b7</Template>
  <TotalTime>86</TotalTime>
  <Pages>1</Pages>
  <Words>602</Words>
  <Characters>3314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Martin</dc:creator>
  <cp:keywords/>
  <dc:description/>
  <cp:lastModifiedBy>Álvaro Martin</cp:lastModifiedBy>
  <cp:revision>5</cp:revision>
  <dcterms:created xsi:type="dcterms:W3CDTF">2025-12-17T20:06:00Z</dcterms:created>
  <dcterms:modified xsi:type="dcterms:W3CDTF">2025-12-17T21:32:00Z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